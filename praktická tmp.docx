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FDB5A" w14:textId="77777777" w:rsidR="006335F1" w:rsidRDefault="006335F1" w:rsidP="006335F1">
      <w:pPr>
        <w:pStyle w:val="Nadpis2"/>
      </w:pPr>
      <w:r>
        <w:t>Skripty</w:t>
      </w:r>
    </w:p>
    <w:p w14:paraId="682ED75F" w14:textId="57A4A9EB" w:rsidR="006335F1" w:rsidRDefault="001F3065" w:rsidP="006335F1">
      <w:pPr>
        <w:pStyle w:val="Nadpis3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69D4AE" wp14:editId="78367302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4533900" cy="1809750"/>
            <wp:effectExtent l="0" t="0" r="0" b="0"/>
            <wp:wrapTopAndBottom/>
            <wp:docPr id="1770590990" name="Obrázek 1" descr="Obsah obrázku text, snímek obrazovky, Písm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90990" name="Obrázek 1" descr="Obsah obrázku text, snímek obrazovky, Písmo, řada/pruh&#10;&#10;Popis byl vytvořen automaticky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5F1">
        <w:t>Player</w:t>
      </w:r>
      <w:r w:rsidR="006335F1" w:rsidRPr="006335F1">
        <w:rPr>
          <w:noProof/>
        </w:rPr>
        <w:t xml:space="preserve"> </w:t>
      </w:r>
    </w:p>
    <w:p w14:paraId="680942E2" w14:textId="33135B1B" w:rsidR="006335F1" w:rsidRDefault="001F3065" w:rsidP="006335F1">
      <w:pPr>
        <w:pStyle w:val="Nadpis3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14AF398" wp14:editId="53AEAA7E">
            <wp:simplePos x="0" y="0"/>
            <wp:positionH relativeFrom="page">
              <wp:align>center</wp:align>
            </wp:positionH>
            <wp:positionV relativeFrom="paragraph">
              <wp:posOffset>2257425</wp:posOffset>
            </wp:positionV>
            <wp:extent cx="5324475" cy="3048000"/>
            <wp:effectExtent l="0" t="0" r="9525" b="0"/>
            <wp:wrapTopAndBottom/>
            <wp:docPr id="191206670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6670" name="Obrázek 1" descr="Obsah obrázku text, snímek obrazovky, Písmo, číslo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5F1">
        <w:t>Figure</w:t>
      </w:r>
      <w:r w:rsidR="006335F1" w:rsidRPr="006335F1">
        <w:rPr>
          <w:noProof/>
        </w:rPr>
        <w:t xml:space="preserve"> </w:t>
      </w:r>
    </w:p>
    <w:p w14:paraId="0FF03F38" w14:textId="68EDC769" w:rsidR="006335F1" w:rsidRPr="006335F1" w:rsidRDefault="006335F1" w:rsidP="00816D4C">
      <w:pPr>
        <w:pStyle w:val="Nadpis3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0A555EB" wp14:editId="47C1277B">
            <wp:simplePos x="0" y="0"/>
            <wp:positionH relativeFrom="margin">
              <wp:align>right</wp:align>
            </wp:positionH>
            <wp:positionV relativeFrom="paragraph">
              <wp:posOffset>252095</wp:posOffset>
            </wp:positionV>
            <wp:extent cx="5399405" cy="5405755"/>
            <wp:effectExtent l="0" t="0" r="0" b="4445"/>
            <wp:wrapTopAndBottom/>
            <wp:docPr id="424930614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0614" name="Obrázek 1" descr="Obsah obrázku text, snímek obrazovky, Písmo, číslo&#10;&#10;Popis byl vytvořen automaticky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RoundManager</w:t>
      </w:r>
    </w:p>
    <w:p w14:paraId="6F9177E8" w14:textId="145B41D7" w:rsidR="001F3065" w:rsidRPr="001F3065" w:rsidRDefault="006335F1" w:rsidP="006335F1">
      <w:pPr>
        <w:rPr>
          <w:noProof/>
        </w:rPr>
      </w:pPr>
      <w:r w:rsidRPr="006335F1">
        <w:rPr>
          <w:b/>
          <w:bCs/>
        </w:rPr>
        <w:lastRenderedPageBreak/>
        <w:t>playerTurn</w:t>
      </w:r>
      <w:r w:rsidRPr="006335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3365F" wp14:editId="2CF9B387">
            <wp:extent cx="5391150" cy="7067550"/>
            <wp:effectExtent l="0" t="0" r="0" b="0"/>
            <wp:docPr id="556820452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0452" name="Obrázek 1" descr="Obsah obrázku text, snímek obrazovky, Písmo, číslo&#10;&#10;Popis byl vytvořen automatick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8B6A" w14:textId="77777777" w:rsidR="001F3065" w:rsidRDefault="006335F1" w:rsidP="006335F1">
      <w:pPr>
        <w:rPr>
          <w:b/>
          <w:bCs/>
        </w:rPr>
      </w:pPr>
      <w:r w:rsidRPr="006335F1">
        <w:rPr>
          <w:b/>
          <w:bCs/>
        </w:rPr>
        <w:t>Update</w:t>
      </w:r>
    </w:p>
    <w:p w14:paraId="75D8D1CD" w14:textId="55A8D7E7" w:rsidR="006335F1" w:rsidRPr="006335F1" w:rsidRDefault="006335F1" w:rsidP="006335F1">
      <w:pPr>
        <w:rPr>
          <w:b/>
          <w:bCs/>
        </w:rPr>
      </w:pPr>
      <w:r w:rsidRPr="006335F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F81DAF7" wp14:editId="0E2E2FB0">
            <wp:extent cx="4600575" cy="5631180"/>
            <wp:effectExtent l="0" t="0" r="9525" b="7620"/>
            <wp:docPr id="648020385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0385" name="Obrázek 1" descr="Obsah obrázku text, snímek obrazovky, Písmo&#10;&#10;Popis byl vytvořen automaticky"/>
                    <pic:cNvPicPr/>
                  </pic:nvPicPr>
                  <pic:blipFill rotWithShape="1">
                    <a:blip r:embed="rId16"/>
                    <a:srcRect r="14795"/>
                    <a:stretch/>
                  </pic:blipFill>
                  <pic:spPr bwMode="auto">
                    <a:xfrm>
                      <a:off x="0" y="0"/>
                      <a:ext cx="4600575" cy="563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5AB86" w14:textId="17AD4E03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lastRenderedPageBreak/>
        <w:t>Start</w:t>
      </w:r>
      <w:r w:rsidRPr="006335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71A3DF" wp14:editId="74CDCAF2">
            <wp:extent cx="5399405" cy="5488940"/>
            <wp:effectExtent l="0" t="0" r="0" b="0"/>
            <wp:docPr id="1732547291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47291" name="Obrázek 1" descr="Obsah obrázku text, snímek obrazovky, Písmo, číslo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583" w14:textId="0B1E3F19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lastRenderedPageBreak/>
        <w:t>Choose</w:t>
      </w:r>
      <w:r w:rsidRPr="006335F1">
        <w:rPr>
          <w:noProof/>
        </w:rPr>
        <w:t xml:space="preserve"> </w:t>
      </w:r>
      <w:r w:rsidR="00EC2BBE">
        <w:rPr>
          <w:noProof/>
        </w:rPr>
        <w:drawing>
          <wp:inline distT="0" distB="0" distL="0" distR="0" wp14:anchorId="22675616" wp14:editId="59E39507">
            <wp:extent cx="5399405" cy="4368227"/>
            <wp:effectExtent l="0" t="0" r="0" b="0"/>
            <wp:docPr id="777914981" name="Obrázek 1" descr="Obsah obrázku text, snímek obrazovky, Písmo, dokumen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4981" name="Obrázek 1" descr="Obsah obrázku text, snímek obrazovky, Písmo, dokument&#10;&#10;Popis byl vytvořen automaticky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6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7E0D" w14:textId="21448EFA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t>Move</w:t>
      </w:r>
      <w:r w:rsidRPr="006335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4CDE82" wp14:editId="1452FE8A">
            <wp:extent cx="5399405" cy="3577590"/>
            <wp:effectExtent l="0" t="0" r="0" b="3810"/>
            <wp:docPr id="1964338558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38558" name="Obrázek 1" descr="Obsah obrázku text, snímek obrazovky, Písmo, číslo&#10;&#10;Popis byl vytvořen automaticky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4B69" w14:textId="77777777" w:rsidR="00885C66" w:rsidRDefault="006335F1" w:rsidP="006335F1">
      <w:pPr>
        <w:rPr>
          <w:noProof/>
        </w:rPr>
      </w:pPr>
      <w:r w:rsidRPr="006335F1">
        <w:rPr>
          <w:b/>
          <w:bCs/>
        </w:rPr>
        <w:t>botTurn</w:t>
      </w:r>
      <w:r w:rsidRPr="006335F1">
        <w:rPr>
          <w:noProof/>
        </w:rPr>
        <w:t xml:space="preserve"> </w:t>
      </w:r>
    </w:p>
    <w:p w14:paraId="38FB6864" w14:textId="5632F919" w:rsidR="00237A2B" w:rsidRDefault="00237A2B" w:rsidP="006335F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8B0D65" wp14:editId="47E96BFD">
            <wp:extent cx="5399405" cy="1984375"/>
            <wp:effectExtent l="0" t="0" r="0" b="0"/>
            <wp:docPr id="2005837420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37420" name="Obrázek 1" descr="Obsah obrázku text, snímek obrazovky, Písmo&#10;&#10;Popis byl vytvořen automaticky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79AF" w14:textId="51DEB873" w:rsidR="006335F1" w:rsidRPr="006335F1" w:rsidRDefault="00885C66" w:rsidP="006335F1">
      <w:pPr>
        <w:rPr>
          <w:b/>
          <w:bCs/>
        </w:rPr>
      </w:pPr>
      <w:r>
        <w:rPr>
          <w:noProof/>
        </w:rPr>
        <w:drawing>
          <wp:inline distT="0" distB="0" distL="0" distR="0" wp14:anchorId="2D4121FA" wp14:editId="5D9F0E4B">
            <wp:extent cx="5399405" cy="5873115"/>
            <wp:effectExtent l="0" t="0" r="0" b="0"/>
            <wp:docPr id="1705008403" name="Obrázek 1" descr="Obsah obrázku text, snímek obrazovky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8403" name="Obrázek 1" descr="Obsah obrázku text, snímek obrazovky, číslo&#10;&#10;Popis byl vytvořen automaticky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FB49" w14:textId="77777777" w:rsidR="00237A2B" w:rsidRDefault="006335F1" w:rsidP="006335F1">
      <w:pPr>
        <w:rPr>
          <w:noProof/>
        </w:rPr>
      </w:pPr>
      <w:r w:rsidRPr="006335F1">
        <w:rPr>
          <w:b/>
          <w:bCs/>
        </w:rPr>
        <w:t>nextFigure</w:t>
      </w:r>
      <w:r w:rsidRPr="006335F1">
        <w:rPr>
          <w:noProof/>
        </w:rPr>
        <w:t xml:space="preserve"> </w:t>
      </w:r>
    </w:p>
    <w:p w14:paraId="7B7983F0" w14:textId="11479FB3" w:rsidR="00EC2BBE" w:rsidRDefault="00EC2BBE" w:rsidP="006335F1">
      <w:pPr>
        <w:rPr>
          <w:noProof/>
        </w:rPr>
      </w:pPr>
    </w:p>
    <w:p w14:paraId="73F7266B" w14:textId="03C649F5" w:rsidR="006335F1" w:rsidRPr="006335F1" w:rsidRDefault="00237A2B" w:rsidP="006335F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0FEAC2" wp14:editId="3B6F6BDC">
            <wp:extent cx="5448300" cy="4126965"/>
            <wp:effectExtent l="0" t="0" r="0" b="6985"/>
            <wp:docPr id="1546074240" name="Obrázek 1" descr="Obsah obrázku text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74240" name="Obrázek 1" descr="Obsah obrázku text, snímek obrazovky&#10;&#10;Popis byl vytvořen automaticky"/>
                    <pic:cNvPicPr/>
                  </pic:nvPicPr>
                  <pic:blipFill rotWithShape="1">
                    <a:blip r:embed="rId22"/>
                    <a:srcRect r="2093"/>
                    <a:stretch/>
                  </pic:blipFill>
                  <pic:spPr bwMode="auto">
                    <a:xfrm>
                      <a:off x="0" y="0"/>
                      <a:ext cx="5454117" cy="4131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5D5EA" w14:textId="77777777" w:rsidR="00237A2B" w:rsidRDefault="006335F1" w:rsidP="006335F1">
      <w:pPr>
        <w:rPr>
          <w:noProof/>
        </w:rPr>
      </w:pPr>
      <w:r w:rsidRPr="006335F1">
        <w:rPr>
          <w:b/>
          <w:bCs/>
        </w:rPr>
        <w:t>spawnFigure</w:t>
      </w:r>
      <w:r w:rsidRPr="006335F1">
        <w:rPr>
          <w:noProof/>
        </w:rPr>
        <w:t xml:space="preserve"> </w:t>
      </w:r>
    </w:p>
    <w:p w14:paraId="6B89D858" w14:textId="1315B24C" w:rsidR="006335F1" w:rsidRPr="006335F1" w:rsidRDefault="006335F1" w:rsidP="006335F1">
      <w:pPr>
        <w:rPr>
          <w:b/>
          <w:bCs/>
        </w:rPr>
      </w:pPr>
      <w:r>
        <w:rPr>
          <w:noProof/>
        </w:rPr>
        <w:drawing>
          <wp:inline distT="0" distB="0" distL="0" distR="0" wp14:anchorId="7BB99C9C" wp14:editId="05A35FE0">
            <wp:extent cx="5414879" cy="2600960"/>
            <wp:effectExtent l="0" t="0" r="0" b="8890"/>
            <wp:docPr id="630726955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26955" name="Obrázek 1" descr="Obsah obrázku text, snímek obrazovky, Písmo&#10;&#10;Popis byl vytvořen automaticky"/>
                    <pic:cNvPicPr/>
                  </pic:nvPicPr>
                  <pic:blipFill rotWithShape="1">
                    <a:blip r:embed="rId23"/>
                    <a:srcRect r="1917"/>
                    <a:stretch/>
                  </pic:blipFill>
                  <pic:spPr bwMode="auto">
                    <a:xfrm>
                      <a:off x="0" y="0"/>
                      <a:ext cx="5417911" cy="2602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D9E" w14:textId="77777777" w:rsidR="006335F1" w:rsidRDefault="006335F1" w:rsidP="006335F1">
      <w:pPr>
        <w:rPr>
          <w:b/>
          <w:bCs/>
          <w:noProof/>
        </w:rPr>
      </w:pPr>
      <w:r w:rsidRPr="006335F1">
        <w:rPr>
          <w:b/>
          <w:bCs/>
        </w:rPr>
        <w:t>setActiveWork</w:t>
      </w:r>
      <w:r w:rsidRPr="006335F1">
        <w:rPr>
          <w:noProof/>
        </w:rPr>
        <w:t xml:space="preserve"> </w:t>
      </w:r>
      <w:r w:rsidRPr="006335F1">
        <w:rPr>
          <w:b/>
          <w:bCs/>
          <w:noProof/>
        </w:rPr>
        <w:t>a setActiveStudy</w:t>
      </w:r>
    </w:p>
    <w:p w14:paraId="223DA361" w14:textId="3DA4952C" w:rsidR="006335F1" w:rsidRPr="006335F1" w:rsidRDefault="006335F1" w:rsidP="006335F1">
      <w:pPr>
        <w:jc w:val="lef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532D53" wp14:editId="79A7EDF6">
            <wp:extent cx="5399405" cy="3355340"/>
            <wp:effectExtent l="0" t="0" r="0" b="0"/>
            <wp:docPr id="1456543805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43805" name="Obrázek 1" descr="Obsah obrázku text, snímek obrazovky, Písmo&#10;&#10;Popis byl vytvořen automaticky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A02" w14:textId="77777777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t>MoveToBusiness a MoveToJob</w:t>
      </w:r>
    </w:p>
    <w:p w14:paraId="00A27A4B" w14:textId="2F4F7C0C" w:rsidR="006335F1" w:rsidRPr="00B66DF5" w:rsidRDefault="006335F1" w:rsidP="006335F1">
      <w:r>
        <w:rPr>
          <w:noProof/>
        </w:rPr>
        <w:drawing>
          <wp:inline distT="0" distB="0" distL="0" distR="0" wp14:anchorId="17569DF8" wp14:editId="6621E6EA">
            <wp:extent cx="5399405" cy="3294380"/>
            <wp:effectExtent l="0" t="0" r="0" b="1270"/>
            <wp:docPr id="1922579775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79775" name="Obrázek 1" descr="Obsah obrázku text, snímek obrazovky, Písmo, číslo&#10;&#10;Popis byl vytvořen automaticky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15F" w14:textId="765AB4A6" w:rsidR="006335F1" w:rsidRDefault="00D551AA" w:rsidP="006335F1">
      <w:pPr>
        <w:pStyle w:val="Nadpis3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1EC9D73" wp14:editId="10D14D34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5399405" cy="5901055"/>
            <wp:effectExtent l="0" t="0" r="0" b="4445"/>
            <wp:wrapTopAndBottom/>
            <wp:docPr id="1268449318" name="Obrázek 1" descr="Obsah obrázku text, snímek obrazovky, číslo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9318" name="Obrázek 1" descr="Obsah obrázku text, snímek obrazovky, číslo, Písmo&#10;&#10;Popis byl vytvořen automaticky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5F1">
        <w:t>Movement</w:t>
      </w:r>
      <w:r w:rsidRPr="00D551AA">
        <w:rPr>
          <w:noProof/>
        </w:rPr>
        <w:t xml:space="preserve"> </w:t>
      </w:r>
    </w:p>
    <w:p w14:paraId="79EAC734" w14:textId="43157808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t>Awake</w:t>
      </w:r>
      <w:r w:rsidR="00D551AA" w:rsidRPr="00D551AA">
        <w:rPr>
          <w:noProof/>
        </w:rPr>
        <w:t xml:space="preserve"> </w:t>
      </w:r>
    </w:p>
    <w:p w14:paraId="3EE91EA3" w14:textId="78AA4F2E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lastRenderedPageBreak/>
        <w:t>studyMove</w:t>
      </w:r>
      <w:r w:rsidR="00D551AA" w:rsidRPr="00D551AA">
        <w:rPr>
          <w:noProof/>
        </w:rPr>
        <w:t xml:space="preserve"> </w:t>
      </w:r>
      <w:r w:rsidR="00237A2B">
        <w:rPr>
          <w:noProof/>
        </w:rPr>
        <w:drawing>
          <wp:inline distT="0" distB="0" distL="0" distR="0" wp14:anchorId="279F697A" wp14:editId="4DCE2690">
            <wp:extent cx="5399405" cy="3470910"/>
            <wp:effectExtent l="0" t="0" r="0" b="0"/>
            <wp:docPr id="797732049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32049" name="Obrázek 1" descr="Obsah obrázku text, snímek obrazovky, Písmo, číslo&#10;&#10;Popis byl vytvořen automaticky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1AA">
        <w:rPr>
          <w:noProof/>
        </w:rPr>
        <w:drawing>
          <wp:inline distT="0" distB="0" distL="0" distR="0" wp14:anchorId="24010D32" wp14:editId="7EB8955C">
            <wp:extent cx="5399405" cy="3826510"/>
            <wp:effectExtent l="0" t="0" r="0" b="2540"/>
            <wp:docPr id="767417399" name="Obrázek 1" descr="Obsah obrázku text, snímek obrazovky, Písmo, dokumen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7399" name="Obrázek 1" descr="Obsah obrázku text, snímek obrazovky, Písmo, dokument&#10;&#10;Popis byl vytvořen automaticky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19BA" w14:textId="209579E9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lastRenderedPageBreak/>
        <w:t>jobMove</w:t>
      </w:r>
      <w:r w:rsidR="00D551AA" w:rsidRPr="00D551AA">
        <w:rPr>
          <w:noProof/>
        </w:rPr>
        <w:t xml:space="preserve"> </w:t>
      </w:r>
      <w:r w:rsidR="00D551AA">
        <w:rPr>
          <w:noProof/>
        </w:rPr>
        <w:drawing>
          <wp:inline distT="0" distB="0" distL="0" distR="0" wp14:anchorId="1A0C2D92" wp14:editId="1F03E54C">
            <wp:extent cx="5399405" cy="6238240"/>
            <wp:effectExtent l="0" t="0" r="0" b="0"/>
            <wp:docPr id="1038892549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2549" name="Obrázek 1" descr="Obsah obrázku text, snímek obrazovky, Písmo, číslo&#10;&#10;Popis byl vytvořen automaticky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7CC4" w14:textId="77777777" w:rsidR="00DA253E" w:rsidRDefault="006335F1" w:rsidP="006335F1">
      <w:pPr>
        <w:rPr>
          <w:noProof/>
        </w:rPr>
      </w:pPr>
      <w:r w:rsidRPr="006335F1">
        <w:rPr>
          <w:b/>
          <w:bCs/>
        </w:rPr>
        <w:lastRenderedPageBreak/>
        <w:t>businessMove</w:t>
      </w:r>
      <w:r w:rsidR="00DA253E" w:rsidRPr="00DA253E">
        <w:rPr>
          <w:noProof/>
        </w:rPr>
        <w:t xml:space="preserve"> </w:t>
      </w:r>
      <w:r w:rsidR="00DA253E">
        <w:rPr>
          <w:noProof/>
        </w:rPr>
        <w:drawing>
          <wp:inline distT="0" distB="0" distL="0" distR="0" wp14:anchorId="059920DA" wp14:editId="4A66BD49">
            <wp:extent cx="4857750" cy="7293610"/>
            <wp:effectExtent l="0" t="0" r="0" b="2540"/>
            <wp:docPr id="713827492" name="Obrázek 1" descr="Obsah obrázku text, snímek obrazovky, dokumen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27492" name="Obrázek 1" descr="Obsah obrázku text, snímek obrazovky, dokument&#10;&#10;Popis byl vytvořen automaticky"/>
                    <pic:cNvPicPr/>
                  </pic:nvPicPr>
                  <pic:blipFill rotWithShape="1">
                    <a:blip r:embed="rId30"/>
                    <a:srcRect r="10031"/>
                    <a:stretch/>
                  </pic:blipFill>
                  <pic:spPr bwMode="auto">
                    <a:xfrm>
                      <a:off x="0" y="0"/>
                      <a:ext cx="4857750" cy="729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253E" w:rsidRPr="00DA253E">
        <w:rPr>
          <w:noProof/>
        </w:rPr>
        <w:t xml:space="preserve"> </w:t>
      </w:r>
    </w:p>
    <w:p w14:paraId="5F6CA51F" w14:textId="3E4D852A" w:rsidR="006335F1" w:rsidRPr="006335F1" w:rsidRDefault="00DA253E" w:rsidP="006335F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398557" wp14:editId="402DF645">
            <wp:extent cx="5048250" cy="4344670"/>
            <wp:effectExtent l="0" t="0" r="0" b="0"/>
            <wp:docPr id="521189331" name="Obrázek 1" descr="Obsah obrázku text, snímek obrazovky, Písmo, dokumen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89331" name="Obrázek 1" descr="Obsah obrázku text, snímek obrazovky, Písmo, dokument&#10;&#10;Popis byl vytvořen automaticky"/>
                    <pic:cNvPicPr/>
                  </pic:nvPicPr>
                  <pic:blipFill rotWithShape="1">
                    <a:blip r:embed="rId31"/>
                    <a:srcRect r="6504"/>
                    <a:stretch/>
                  </pic:blipFill>
                  <pic:spPr bwMode="auto">
                    <a:xfrm>
                      <a:off x="0" y="0"/>
                      <a:ext cx="5048250" cy="434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A253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6134A08" wp14:editId="6D0BF0D7">
            <wp:extent cx="5324475" cy="7772400"/>
            <wp:effectExtent l="0" t="0" r="9525" b="0"/>
            <wp:docPr id="2125971314" name="Obrázek 1" descr="Obsah obrázku text, snímek obrazovky, číslo, dokumen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71314" name="Obrázek 1" descr="Obsah obrázku text, snímek obrazovky, číslo, dokument&#10;&#10;Popis byl vytvořen automaticky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8BC6" w14:textId="3D7B50CC" w:rsidR="00DA253E" w:rsidRDefault="00DA253E" w:rsidP="006335F1">
      <w:pPr>
        <w:rPr>
          <w:b/>
          <w:bCs/>
        </w:rPr>
      </w:pPr>
      <w:r>
        <w:rPr>
          <w:b/>
          <w:bCs/>
        </w:rPr>
        <w:lastRenderedPageBreak/>
        <w:t>Pohyb</w:t>
      </w:r>
      <w:r w:rsidRPr="00DA253E">
        <w:rPr>
          <w:noProof/>
        </w:rPr>
        <w:t xml:space="preserve"> </w:t>
      </w:r>
      <w:r w:rsidR="00237A2B">
        <w:rPr>
          <w:noProof/>
        </w:rPr>
        <w:drawing>
          <wp:inline distT="0" distB="0" distL="0" distR="0" wp14:anchorId="3ED77402" wp14:editId="3C82EEB1">
            <wp:extent cx="5399405" cy="3017520"/>
            <wp:effectExtent l="0" t="0" r="0" b="0"/>
            <wp:docPr id="1834355249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5249" name="Obrázek 1" descr="Obsah obrázku text, snímek obrazovky, Písmo, číslo&#10;&#10;Popis byl vytvořen automaticky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8B13" w14:textId="38D6DFDE" w:rsidR="006335F1" w:rsidRPr="006335F1" w:rsidRDefault="006335F1" w:rsidP="006335F1">
      <w:pPr>
        <w:rPr>
          <w:b/>
          <w:bCs/>
        </w:rPr>
      </w:pPr>
      <w:r w:rsidRPr="006335F1">
        <w:rPr>
          <w:b/>
          <w:bCs/>
        </w:rPr>
        <w:t>moneyPop</w:t>
      </w:r>
      <w:r w:rsidR="00DA253E" w:rsidRPr="00DA253E">
        <w:rPr>
          <w:noProof/>
        </w:rPr>
        <w:t xml:space="preserve"> </w:t>
      </w:r>
      <w:r w:rsidR="00DA253E">
        <w:rPr>
          <w:noProof/>
        </w:rPr>
        <w:drawing>
          <wp:inline distT="0" distB="0" distL="0" distR="0" wp14:anchorId="79130501" wp14:editId="05DE869F">
            <wp:extent cx="5399405" cy="2030095"/>
            <wp:effectExtent l="0" t="0" r="0" b="8255"/>
            <wp:docPr id="624818697" name="Obrázek 1" descr="Obsah obrázku text, Písmo, řada/pruh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18697" name="Obrázek 1" descr="Obsah obrázku text, Písmo, řada/pruh, snímek obrazovky&#10;&#10;Popis byl vytvořen automaticky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ABEE" w14:textId="3CDB12EF" w:rsidR="006335F1" w:rsidRDefault="006335F1" w:rsidP="006335F1">
      <w:pPr>
        <w:pStyle w:val="Nadpis3"/>
        <w:rPr>
          <w:noProof/>
        </w:rPr>
      </w:pPr>
      <w:r>
        <w:lastRenderedPageBreak/>
        <w:t>Timer</w:t>
      </w:r>
      <w:r w:rsidR="006D5FA7" w:rsidRPr="006D5FA7">
        <w:rPr>
          <w:noProof/>
        </w:rPr>
        <w:t xml:space="preserve"> </w:t>
      </w:r>
    </w:p>
    <w:p w14:paraId="0C07E5D7" w14:textId="501C0FC0" w:rsidR="00EC2BBE" w:rsidRPr="00EC2BBE" w:rsidRDefault="00ED558F" w:rsidP="00EC2BBE">
      <w:r>
        <w:rPr>
          <w:noProof/>
        </w:rPr>
        <w:drawing>
          <wp:inline distT="0" distB="0" distL="0" distR="0" wp14:anchorId="5F951908" wp14:editId="66541EDE">
            <wp:extent cx="5399405" cy="4369435"/>
            <wp:effectExtent l="0" t="0" r="0" b="0"/>
            <wp:docPr id="807700246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0246" name="Obrázek 1" descr="Obsah obrázku text, snímek obrazovky, Písmo&#10;&#10;Popis byl vytvořen automaticky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851A" w14:textId="17EFD2FD" w:rsidR="006335F1" w:rsidRDefault="006335F1" w:rsidP="006335F1">
      <w:pPr>
        <w:pStyle w:val="Nadpis3"/>
        <w:rPr>
          <w:noProof/>
        </w:rPr>
      </w:pPr>
      <w:r>
        <w:lastRenderedPageBreak/>
        <w:t>DiceT</w:t>
      </w:r>
      <w:r w:rsidR="006D5FA7" w:rsidRPr="006D5FA7">
        <w:rPr>
          <w:noProof/>
        </w:rPr>
        <w:t xml:space="preserve"> </w:t>
      </w:r>
    </w:p>
    <w:p w14:paraId="606CF5EC" w14:textId="71677DDC" w:rsidR="00EC2BBE" w:rsidRPr="00EC2BBE" w:rsidRDefault="00EC2BBE" w:rsidP="00EC2BBE">
      <w:r>
        <w:rPr>
          <w:noProof/>
        </w:rPr>
        <w:drawing>
          <wp:inline distT="0" distB="0" distL="0" distR="0" wp14:anchorId="2A544D92" wp14:editId="1AEE46AA">
            <wp:extent cx="5399405" cy="4129405"/>
            <wp:effectExtent l="0" t="0" r="0" b="4445"/>
            <wp:docPr id="1400428180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8180" name="Obrázek 1" descr="Obsah obrázku text, snímek obrazovky, Písmo, číslo&#10;&#10;Popis byl vytvořen automaticky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26C3" w14:textId="2E90818F" w:rsidR="006335F1" w:rsidRDefault="006335F1" w:rsidP="006335F1">
      <w:pPr>
        <w:pStyle w:val="Nadpis3"/>
      </w:pPr>
      <w:r>
        <w:t>Dice</w:t>
      </w:r>
    </w:p>
    <w:p w14:paraId="704A37AE" w14:textId="0A004652" w:rsidR="00ED558F" w:rsidRPr="00ED558F" w:rsidRDefault="00ED558F" w:rsidP="00ED558F">
      <w:r>
        <w:rPr>
          <w:noProof/>
        </w:rPr>
        <w:drawing>
          <wp:inline distT="0" distB="0" distL="0" distR="0" wp14:anchorId="479661AD" wp14:editId="248B7B0E">
            <wp:extent cx="5399405" cy="2660015"/>
            <wp:effectExtent l="0" t="0" r="0" b="6985"/>
            <wp:docPr id="46714919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919" name="Obrázek 1" descr="Obsah obrázku text, snímek obrazovky, Písmo&#10;&#10;Popis byl vytvořen automaticky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8717" w14:textId="44311B44" w:rsidR="00EC2BBE" w:rsidRPr="00EC2BBE" w:rsidRDefault="00EC2BBE" w:rsidP="00EC2BBE">
      <w:r>
        <w:rPr>
          <w:noProof/>
        </w:rPr>
        <w:lastRenderedPageBreak/>
        <w:drawing>
          <wp:inline distT="0" distB="0" distL="0" distR="0" wp14:anchorId="631429B3" wp14:editId="2AEFD9C5">
            <wp:extent cx="5399405" cy="5238750"/>
            <wp:effectExtent l="0" t="0" r="0" b="0"/>
            <wp:docPr id="1793891642" name="Obrázek 1" descr="Obsah obrázku text, snímek obrazovky, Písmo, dokumen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1642" name="Obrázek 1" descr="Obsah obrázku text, snímek obrazovky, Písmo, dokument&#10;&#10;Popis byl vytvořen automaticky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EB64" w14:textId="04D65F15" w:rsidR="006335F1" w:rsidRDefault="006335F1" w:rsidP="006335F1">
      <w:pPr>
        <w:pStyle w:val="Nadpis3"/>
        <w:rPr>
          <w:noProof/>
        </w:rPr>
      </w:pPr>
      <w:r>
        <w:lastRenderedPageBreak/>
        <w:t>CardM</w:t>
      </w:r>
    </w:p>
    <w:p w14:paraId="3E002C83" w14:textId="59C9CE91" w:rsidR="00EC2BBE" w:rsidRDefault="00ED558F" w:rsidP="00EC2BBE">
      <w:r>
        <w:rPr>
          <w:noProof/>
        </w:rPr>
        <w:drawing>
          <wp:inline distT="0" distB="0" distL="0" distR="0" wp14:anchorId="2E067DB3" wp14:editId="7273FC4D">
            <wp:extent cx="5399405" cy="3672205"/>
            <wp:effectExtent l="0" t="0" r="0" b="4445"/>
            <wp:docPr id="487787747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7747" name="Obrázek 1" descr="Obsah obrázku text, snímek obrazovky, Písmo, číslo&#10;&#10;Popis byl vytvořen automaticky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4D8B" w14:textId="77777777" w:rsidR="00EC2BBE" w:rsidRDefault="00EC2BBE" w:rsidP="00EC2BBE">
      <w:r>
        <w:rPr>
          <w:noProof/>
        </w:rPr>
        <w:drawing>
          <wp:inline distT="0" distB="0" distL="0" distR="0" wp14:anchorId="00302C97" wp14:editId="13B3C67F">
            <wp:extent cx="5399405" cy="3420745"/>
            <wp:effectExtent l="0" t="0" r="0" b="8255"/>
            <wp:docPr id="1385837929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7929" name="Obrázek 1" descr="Obsah obrázku text, snímek obrazovky, Písmo&#10;&#10;Popis byl vytvořen automaticky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2907" w14:textId="27B87495" w:rsidR="00EC2BBE" w:rsidRPr="00EC2BBE" w:rsidRDefault="00EC2BBE" w:rsidP="00EC2BBE">
      <w:r>
        <w:rPr>
          <w:noProof/>
        </w:rPr>
        <w:lastRenderedPageBreak/>
        <w:drawing>
          <wp:inline distT="0" distB="0" distL="0" distR="0" wp14:anchorId="1C1D987E" wp14:editId="61D1BD0E">
            <wp:extent cx="5399405" cy="3350260"/>
            <wp:effectExtent l="0" t="0" r="0" b="2540"/>
            <wp:docPr id="734889250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9250" name="Obrázek 1" descr="Obsah obrázku text, snímek obrazovky, Písmo&#10;&#10;Popis byl vytvořen automaticky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5264" w14:textId="7AB96C57" w:rsidR="006335F1" w:rsidRDefault="006335F1" w:rsidP="006335F1">
      <w:pPr>
        <w:pStyle w:val="Nadpis3"/>
        <w:rPr>
          <w:noProof/>
        </w:rPr>
      </w:pPr>
      <w:r>
        <w:lastRenderedPageBreak/>
        <w:t>Card</w:t>
      </w:r>
      <w:r w:rsidR="001F3065" w:rsidRPr="001F3065">
        <w:rPr>
          <w:noProof/>
        </w:rPr>
        <w:t xml:space="preserve"> </w:t>
      </w:r>
    </w:p>
    <w:p w14:paraId="546B990B" w14:textId="0D916FFE" w:rsidR="00EC2BBE" w:rsidRPr="00EC2BBE" w:rsidRDefault="00EC2BBE" w:rsidP="00EC2BBE">
      <w:r>
        <w:rPr>
          <w:noProof/>
        </w:rPr>
        <w:drawing>
          <wp:inline distT="0" distB="0" distL="0" distR="0" wp14:anchorId="1F8226B6" wp14:editId="6C83530B">
            <wp:extent cx="5399405" cy="5243830"/>
            <wp:effectExtent l="0" t="0" r="0" b="0"/>
            <wp:docPr id="308705717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05717" name="Obrázek 1" descr="Obsah obrázku text, snímek obrazovky, Písmo, číslo&#10;&#10;Popis byl vytvořen automaticky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91DB" w14:textId="4AF5925D" w:rsidR="006335F1" w:rsidRDefault="006335F1" w:rsidP="006335F1">
      <w:pPr>
        <w:pStyle w:val="Nadpis3"/>
        <w:rPr>
          <w:noProof/>
        </w:rPr>
      </w:pPr>
      <w:r>
        <w:lastRenderedPageBreak/>
        <w:t>Lobby</w:t>
      </w:r>
      <w:r w:rsidR="001F3065" w:rsidRPr="001F3065">
        <w:rPr>
          <w:noProof/>
        </w:rPr>
        <w:t xml:space="preserve"> </w:t>
      </w:r>
    </w:p>
    <w:p w14:paraId="2C0721F9" w14:textId="03ACB2C3" w:rsidR="00EC2BBE" w:rsidRPr="00EC2BBE" w:rsidRDefault="00EC2BBE" w:rsidP="00EC2BBE">
      <w:r>
        <w:rPr>
          <w:noProof/>
        </w:rPr>
        <w:drawing>
          <wp:inline distT="0" distB="0" distL="0" distR="0" wp14:anchorId="1352A741" wp14:editId="05D9BF39">
            <wp:extent cx="5399405" cy="7303135"/>
            <wp:effectExtent l="0" t="0" r="0" b="0"/>
            <wp:docPr id="1882332075" name="Obrázek 1" descr="Obsah obrázku text, snímek obrazovky, dokument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075" name="Obrázek 1" descr="Obsah obrázku text, snímek obrazovky, dokument, Písmo&#10;&#10;Popis byl vytvořen automaticky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5BFF" w14:textId="4B482B2F" w:rsidR="006335F1" w:rsidRDefault="006335F1" w:rsidP="006335F1">
      <w:pPr>
        <w:pStyle w:val="Nadpis3"/>
      </w:pPr>
      <w:r>
        <w:lastRenderedPageBreak/>
        <w:t>Color</w:t>
      </w:r>
      <w:r w:rsidR="001F3065" w:rsidRPr="001F3065">
        <w:rPr>
          <w:noProof/>
        </w:rPr>
        <w:t xml:space="preserve"> </w:t>
      </w:r>
    </w:p>
    <w:p w14:paraId="06050C86" w14:textId="3F255933" w:rsidR="006335F1" w:rsidRDefault="00EC2BBE" w:rsidP="006335F1">
      <w:r>
        <w:rPr>
          <w:noProof/>
        </w:rPr>
        <w:drawing>
          <wp:inline distT="0" distB="0" distL="0" distR="0" wp14:anchorId="4696B1D2" wp14:editId="378E792B">
            <wp:extent cx="5262113" cy="4713164"/>
            <wp:effectExtent l="0" t="0" r="0" b="0"/>
            <wp:docPr id="552695144" name="Obrázek 1" descr="Obsah obrázku text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5144" name="Obrázek 1" descr="Obsah obrázku text, snímek obrazovky&#10;&#10;Popis byl vytvořen automaticky"/>
                    <pic:cNvPicPr/>
                  </pic:nvPicPr>
                  <pic:blipFill rotWithShape="1">
                    <a:blip r:embed="rId44"/>
                    <a:srcRect r="23792"/>
                    <a:stretch/>
                  </pic:blipFill>
                  <pic:spPr bwMode="auto">
                    <a:xfrm>
                      <a:off x="0" y="0"/>
                      <a:ext cx="5274542" cy="4724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CE690" w14:textId="42863EB1" w:rsidR="005D11AB" w:rsidRPr="006335F1" w:rsidRDefault="005D11AB" w:rsidP="006335F1"/>
    <w:sectPr w:rsidR="005D11AB" w:rsidRPr="006335F1" w:rsidSect="005A0860">
      <w:footerReference w:type="default" r:id="rId45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FCE7B1" w14:textId="77777777" w:rsidR="005A0860" w:rsidRDefault="005A0860" w:rsidP="002D35A4">
      <w:pPr>
        <w:spacing w:after="0" w:line="240" w:lineRule="auto"/>
      </w:pPr>
      <w:r>
        <w:separator/>
      </w:r>
    </w:p>
  </w:endnote>
  <w:endnote w:type="continuationSeparator" w:id="0">
    <w:p w14:paraId="204D3459" w14:textId="77777777" w:rsidR="005A0860" w:rsidRDefault="005A0860" w:rsidP="002D3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4DB7A" w14:textId="77777777" w:rsidR="008050DD" w:rsidRPr="005D11AB" w:rsidRDefault="008050DD" w:rsidP="00301DDE">
    <w:pPr>
      <w:pStyle w:val="Zpat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AC895" w14:textId="77777777" w:rsidR="005A0860" w:rsidRDefault="005A0860" w:rsidP="002D35A4">
      <w:pPr>
        <w:spacing w:after="0" w:line="240" w:lineRule="auto"/>
      </w:pPr>
      <w:r>
        <w:separator/>
      </w:r>
    </w:p>
  </w:footnote>
  <w:footnote w:type="continuationSeparator" w:id="0">
    <w:p w14:paraId="01B2270C" w14:textId="77777777" w:rsidR="005A0860" w:rsidRDefault="005A0860" w:rsidP="002D3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40DC5"/>
    <w:multiLevelType w:val="multilevel"/>
    <w:tmpl w:val="203871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C2FBC"/>
    <w:multiLevelType w:val="multilevel"/>
    <w:tmpl w:val="ED2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31792"/>
    <w:multiLevelType w:val="hybridMultilevel"/>
    <w:tmpl w:val="0405001D"/>
    <w:lvl w:ilvl="0" w:tplc="924CEE2A">
      <w:start w:val="1"/>
      <w:numFmt w:val="decimal"/>
      <w:lvlText w:val="%1)"/>
      <w:lvlJc w:val="left"/>
      <w:pPr>
        <w:ind w:left="360" w:hanging="360"/>
      </w:pPr>
    </w:lvl>
    <w:lvl w:ilvl="1" w:tplc="66DC7EB4">
      <w:start w:val="1"/>
      <w:numFmt w:val="lowerLetter"/>
      <w:lvlText w:val="%2)"/>
      <w:lvlJc w:val="left"/>
      <w:pPr>
        <w:ind w:left="720" w:hanging="360"/>
      </w:pPr>
    </w:lvl>
    <w:lvl w:ilvl="2" w:tplc="356A975A">
      <w:start w:val="1"/>
      <w:numFmt w:val="lowerRoman"/>
      <w:lvlText w:val="%3)"/>
      <w:lvlJc w:val="left"/>
      <w:pPr>
        <w:ind w:left="1080" w:hanging="360"/>
      </w:pPr>
    </w:lvl>
    <w:lvl w:ilvl="3" w:tplc="C7BAD52C">
      <w:start w:val="1"/>
      <w:numFmt w:val="decimal"/>
      <w:lvlText w:val="(%4)"/>
      <w:lvlJc w:val="left"/>
      <w:pPr>
        <w:ind w:left="1440" w:hanging="360"/>
      </w:pPr>
    </w:lvl>
    <w:lvl w:ilvl="4" w:tplc="8460E55A">
      <w:start w:val="1"/>
      <w:numFmt w:val="lowerLetter"/>
      <w:lvlText w:val="(%5)"/>
      <w:lvlJc w:val="left"/>
      <w:pPr>
        <w:ind w:left="1800" w:hanging="360"/>
      </w:pPr>
    </w:lvl>
    <w:lvl w:ilvl="5" w:tplc="3508D638">
      <w:start w:val="1"/>
      <w:numFmt w:val="lowerRoman"/>
      <w:lvlText w:val="(%6)"/>
      <w:lvlJc w:val="left"/>
      <w:pPr>
        <w:ind w:left="2160" w:hanging="360"/>
      </w:pPr>
    </w:lvl>
    <w:lvl w:ilvl="6" w:tplc="D2B8828A">
      <w:start w:val="1"/>
      <w:numFmt w:val="decimal"/>
      <w:lvlText w:val="%7."/>
      <w:lvlJc w:val="left"/>
      <w:pPr>
        <w:ind w:left="2520" w:hanging="360"/>
      </w:pPr>
    </w:lvl>
    <w:lvl w:ilvl="7" w:tplc="7866615E">
      <w:start w:val="1"/>
      <w:numFmt w:val="lowerLetter"/>
      <w:lvlText w:val="%8."/>
      <w:lvlJc w:val="left"/>
      <w:pPr>
        <w:ind w:left="2880" w:hanging="360"/>
      </w:pPr>
    </w:lvl>
    <w:lvl w:ilvl="8" w:tplc="F14ED696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E634F"/>
    <w:multiLevelType w:val="multilevel"/>
    <w:tmpl w:val="A418C71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387228FC"/>
    <w:multiLevelType w:val="hybridMultilevel"/>
    <w:tmpl w:val="9BB891CC"/>
    <w:lvl w:ilvl="0" w:tplc="6FB6F6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8A29D66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818EB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EFFE84D2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FF20378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0BF4F2C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D22A4E1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DFE045D8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D53AAFA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6E509FF"/>
    <w:multiLevelType w:val="hybridMultilevel"/>
    <w:tmpl w:val="16E6C92C"/>
    <w:lvl w:ilvl="0" w:tplc="DBF00742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F15E5F2E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FE244780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45C29D0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CBF869A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7CC29098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B9A283A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C29082A0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2481E92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4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67291"/>
    <w:multiLevelType w:val="hybridMultilevel"/>
    <w:tmpl w:val="8CFC3FCC"/>
    <w:lvl w:ilvl="0" w:tplc="A274B736">
      <w:start w:val="1"/>
      <w:numFmt w:val="decimal"/>
      <w:lvlText w:val="%1)"/>
      <w:lvlJc w:val="left"/>
      <w:pPr>
        <w:ind w:left="360" w:hanging="360"/>
      </w:pPr>
    </w:lvl>
    <w:lvl w:ilvl="1" w:tplc="1896B3BC">
      <w:start w:val="1"/>
      <w:numFmt w:val="lowerLetter"/>
      <w:lvlText w:val="%2)"/>
      <w:lvlJc w:val="left"/>
      <w:pPr>
        <w:ind w:left="720" w:hanging="360"/>
      </w:pPr>
    </w:lvl>
    <w:lvl w:ilvl="2" w:tplc="B212FA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544680">
      <w:start w:val="1"/>
      <w:numFmt w:val="decimal"/>
      <w:lvlText w:val="(%4)"/>
      <w:lvlJc w:val="left"/>
      <w:pPr>
        <w:ind w:left="1440" w:hanging="360"/>
      </w:pPr>
    </w:lvl>
    <w:lvl w:ilvl="4" w:tplc="1D92D9D2">
      <w:start w:val="1"/>
      <w:numFmt w:val="lowerLetter"/>
      <w:lvlText w:val="(%5)"/>
      <w:lvlJc w:val="left"/>
      <w:pPr>
        <w:ind w:left="1800" w:hanging="360"/>
      </w:pPr>
    </w:lvl>
    <w:lvl w:ilvl="5" w:tplc="C6D431CA">
      <w:start w:val="1"/>
      <w:numFmt w:val="lowerRoman"/>
      <w:lvlText w:val="(%6)"/>
      <w:lvlJc w:val="left"/>
      <w:pPr>
        <w:ind w:left="2160" w:hanging="360"/>
      </w:pPr>
    </w:lvl>
    <w:lvl w:ilvl="6" w:tplc="A386C37A">
      <w:start w:val="1"/>
      <w:numFmt w:val="decimal"/>
      <w:lvlText w:val="%7."/>
      <w:lvlJc w:val="left"/>
      <w:pPr>
        <w:ind w:left="2520" w:hanging="360"/>
      </w:pPr>
    </w:lvl>
    <w:lvl w:ilvl="7" w:tplc="B448A442">
      <w:start w:val="1"/>
      <w:numFmt w:val="lowerLetter"/>
      <w:lvlText w:val="%8."/>
      <w:lvlJc w:val="left"/>
      <w:pPr>
        <w:ind w:left="2880" w:hanging="360"/>
      </w:pPr>
    </w:lvl>
    <w:lvl w:ilvl="8" w:tplc="FBC8D1B0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57649DC"/>
    <w:multiLevelType w:val="multilevel"/>
    <w:tmpl w:val="45B45B66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F248F"/>
    <w:multiLevelType w:val="hybridMultilevel"/>
    <w:tmpl w:val="04050021"/>
    <w:lvl w:ilvl="0" w:tplc="CD9A1F4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976A663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778D8F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937CA7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6B92279A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BE1010B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80687C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C4A44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030A0EE0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31C15"/>
    <w:multiLevelType w:val="multilevel"/>
    <w:tmpl w:val="013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D42460"/>
    <w:multiLevelType w:val="hybridMultilevel"/>
    <w:tmpl w:val="8CFC3FCC"/>
    <w:lvl w:ilvl="0" w:tplc="57CA6D62">
      <w:start w:val="1"/>
      <w:numFmt w:val="decimal"/>
      <w:lvlText w:val="%1)"/>
      <w:lvlJc w:val="left"/>
      <w:pPr>
        <w:ind w:left="360" w:hanging="360"/>
      </w:pPr>
    </w:lvl>
    <w:lvl w:ilvl="1" w:tplc="D01AFB00">
      <w:start w:val="1"/>
      <w:numFmt w:val="lowerLetter"/>
      <w:lvlText w:val="%2)"/>
      <w:lvlJc w:val="left"/>
      <w:pPr>
        <w:ind w:left="720" w:hanging="360"/>
      </w:pPr>
    </w:lvl>
    <w:lvl w:ilvl="2" w:tplc="EF96ED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124A00E">
      <w:start w:val="1"/>
      <w:numFmt w:val="decimal"/>
      <w:lvlText w:val="(%4)"/>
      <w:lvlJc w:val="left"/>
      <w:pPr>
        <w:ind w:left="1440" w:hanging="360"/>
      </w:pPr>
    </w:lvl>
    <w:lvl w:ilvl="4" w:tplc="D338C324">
      <w:start w:val="1"/>
      <w:numFmt w:val="lowerLetter"/>
      <w:lvlText w:val="(%5)"/>
      <w:lvlJc w:val="left"/>
      <w:pPr>
        <w:ind w:left="1800" w:hanging="360"/>
      </w:pPr>
    </w:lvl>
    <w:lvl w:ilvl="5" w:tplc="E92CFE26">
      <w:start w:val="1"/>
      <w:numFmt w:val="lowerRoman"/>
      <w:lvlText w:val="(%6)"/>
      <w:lvlJc w:val="left"/>
      <w:pPr>
        <w:ind w:left="2160" w:hanging="360"/>
      </w:pPr>
    </w:lvl>
    <w:lvl w:ilvl="6" w:tplc="82487D3C">
      <w:start w:val="1"/>
      <w:numFmt w:val="decimal"/>
      <w:lvlText w:val="%7."/>
      <w:lvlJc w:val="left"/>
      <w:pPr>
        <w:ind w:left="2520" w:hanging="360"/>
      </w:pPr>
    </w:lvl>
    <w:lvl w:ilvl="7" w:tplc="0500457C">
      <w:start w:val="1"/>
      <w:numFmt w:val="lowerLetter"/>
      <w:lvlText w:val="%8."/>
      <w:lvlJc w:val="left"/>
      <w:pPr>
        <w:ind w:left="2880" w:hanging="360"/>
      </w:pPr>
    </w:lvl>
    <w:lvl w:ilvl="8" w:tplc="FE6E463C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B5D5C"/>
    <w:multiLevelType w:val="hybridMultilevel"/>
    <w:tmpl w:val="D496FA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628643">
    <w:abstractNumId w:val="9"/>
  </w:num>
  <w:num w:numId="2" w16cid:durableId="182983820">
    <w:abstractNumId w:val="5"/>
  </w:num>
  <w:num w:numId="3" w16cid:durableId="1093473970">
    <w:abstractNumId w:val="16"/>
  </w:num>
  <w:num w:numId="4" w16cid:durableId="1788962210">
    <w:abstractNumId w:val="24"/>
  </w:num>
  <w:num w:numId="5" w16cid:durableId="1713505738">
    <w:abstractNumId w:val="23"/>
  </w:num>
  <w:num w:numId="6" w16cid:durableId="961110240">
    <w:abstractNumId w:val="19"/>
  </w:num>
  <w:num w:numId="7" w16cid:durableId="597177872">
    <w:abstractNumId w:val="13"/>
  </w:num>
  <w:num w:numId="8" w16cid:durableId="180627518">
    <w:abstractNumId w:val="2"/>
  </w:num>
  <w:num w:numId="9" w16cid:durableId="2058773518">
    <w:abstractNumId w:val="0"/>
  </w:num>
  <w:num w:numId="10" w16cid:durableId="20665304">
    <w:abstractNumId w:val="25"/>
  </w:num>
  <w:num w:numId="11" w16cid:durableId="1173448292">
    <w:abstractNumId w:val="12"/>
  </w:num>
  <w:num w:numId="12" w16cid:durableId="936518861">
    <w:abstractNumId w:val="7"/>
  </w:num>
  <w:num w:numId="13" w16cid:durableId="704869146">
    <w:abstractNumId w:val="18"/>
  </w:num>
  <w:num w:numId="14" w16cid:durableId="1786653347">
    <w:abstractNumId w:val="11"/>
  </w:num>
  <w:num w:numId="15" w16cid:durableId="2068527020">
    <w:abstractNumId w:val="21"/>
  </w:num>
  <w:num w:numId="16" w16cid:durableId="1392390965">
    <w:abstractNumId w:val="15"/>
  </w:num>
  <w:num w:numId="17" w16cid:durableId="1444568844">
    <w:abstractNumId w:val="22"/>
  </w:num>
  <w:num w:numId="18" w16cid:durableId="1530601172">
    <w:abstractNumId w:val="27"/>
  </w:num>
  <w:num w:numId="19" w16cid:durableId="1263802218">
    <w:abstractNumId w:val="3"/>
  </w:num>
  <w:num w:numId="20" w16cid:durableId="2131584559">
    <w:abstractNumId w:val="1"/>
  </w:num>
  <w:num w:numId="21" w16cid:durableId="148864182">
    <w:abstractNumId w:val="8"/>
  </w:num>
  <w:num w:numId="22" w16cid:durableId="1347512921">
    <w:abstractNumId w:val="26"/>
  </w:num>
  <w:num w:numId="23" w16cid:durableId="239022040">
    <w:abstractNumId w:val="10"/>
  </w:num>
  <w:num w:numId="24" w16cid:durableId="1893492383">
    <w:abstractNumId w:val="6"/>
  </w:num>
  <w:num w:numId="25" w16cid:durableId="181020270">
    <w:abstractNumId w:val="14"/>
  </w:num>
  <w:num w:numId="26" w16cid:durableId="1092774056">
    <w:abstractNumId w:val="17"/>
  </w:num>
  <w:num w:numId="27" w16cid:durableId="6275173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78954793">
    <w:abstractNumId w:val="4"/>
  </w:num>
  <w:num w:numId="29" w16cid:durableId="156851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FD"/>
    <w:rsid w:val="00023C6D"/>
    <w:rsid w:val="00027E7C"/>
    <w:rsid w:val="00033B51"/>
    <w:rsid w:val="00035A3F"/>
    <w:rsid w:val="000513CC"/>
    <w:rsid w:val="000573F5"/>
    <w:rsid w:val="00074102"/>
    <w:rsid w:val="000903CB"/>
    <w:rsid w:val="000A1ED5"/>
    <w:rsid w:val="000A4C2E"/>
    <w:rsid w:val="000B359A"/>
    <w:rsid w:val="000B7754"/>
    <w:rsid w:val="000C610C"/>
    <w:rsid w:val="000C75E9"/>
    <w:rsid w:val="000D372D"/>
    <w:rsid w:val="000D40A1"/>
    <w:rsid w:val="000D65E1"/>
    <w:rsid w:val="000E03E5"/>
    <w:rsid w:val="000E7D8C"/>
    <w:rsid w:val="001020EF"/>
    <w:rsid w:val="0010451C"/>
    <w:rsid w:val="001124B0"/>
    <w:rsid w:val="00115A94"/>
    <w:rsid w:val="001255E6"/>
    <w:rsid w:val="00135799"/>
    <w:rsid w:val="00154785"/>
    <w:rsid w:val="00154A57"/>
    <w:rsid w:val="00165A72"/>
    <w:rsid w:val="00172864"/>
    <w:rsid w:val="00175FA0"/>
    <w:rsid w:val="00187F19"/>
    <w:rsid w:val="0019285A"/>
    <w:rsid w:val="001B42AD"/>
    <w:rsid w:val="001B654B"/>
    <w:rsid w:val="001B67E3"/>
    <w:rsid w:val="001C012C"/>
    <w:rsid w:val="001D2FF8"/>
    <w:rsid w:val="001D70A6"/>
    <w:rsid w:val="001E4E17"/>
    <w:rsid w:val="001F153E"/>
    <w:rsid w:val="001F3065"/>
    <w:rsid w:val="001F67A8"/>
    <w:rsid w:val="00201EF0"/>
    <w:rsid w:val="00202CD6"/>
    <w:rsid w:val="00234860"/>
    <w:rsid w:val="00237A2B"/>
    <w:rsid w:val="00245ECD"/>
    <w:rsid w:val="00264441"/>
    <w:rsid w:val="00265239"/>
    <w:rsid w:val="00265638"/>
    <w:rsid w:val="00274AE7"/>
    <w:rsid w:val="00277EB2"/>
    <w:rsid w:val="00284C99"/>
    <w:rsid w:val="00287A43"/>
    <w:rsid w:val="0029242B"/>
    <w:rsid w:val="00292FBF"/>
    <w:rsid w:val="002C2294"/>
    <w:rsid w:val="002C45E1"/>
    <w:rsid w:val="002D1C80"/>
    <w:rsid w:val="002D35A4"/>
    <w:rsid w:val="002D5157"/>
    <w:rsid w:val="002D57FA"/>
    <w:rsid w:val="002E485C"/>
    <w:rsid w:val="002E77FF"/>
    <w:rsid w:val="002F00D4"/>
    <w:rsid w:val="002F7E9B"/>
    <w:rsid w:val="00301DDE"/>
    <w:rsid w:val="003319AB"/>
    <w:rsid w:val="003570BA"/>
    <w:rsid w:val="0036526C"/>
    <w:rsid w:val="0037327D"/>
    <w:rsid w:val="003949A4"/>
    <w:rsid w:val="0039591A"/>
    <w:rsid w:val="00396910"/>
    <w:rsid w:val="003A0E5F"/>
    <w:rsid w:val="003A1A8E"/>
    <w:rsid w:val="003A32BA"/>
    <w:rsid w:val="003C2096"/>
    <w:rsid w:val="003C7F13"/>
    <w:rsid w:val="003D34AD"/>
    <w:rsid w:val="003E2966"/>
    <w:rsid w:val="003E2AE2"/>
    <w:rsid w:val="0041609B"/>
    <w:rsid w:val="00422D8F"/>
    <w:rsid w:val="004320C2"/>
    <w:rsid w:val="0045592A"/>
    <w:rsid w:val="004632FF"/>
    <w:rsid w:val="00475A9B"/>
    <w:rsid w:val="004A5A48"/>
    <w:rsid w:val="004D1C11"/>
    <w:rsid w:val="004D393D"/>
    <w:rsid w:val="004D4058"/>
    <w:rsid w:val="004E3023"/>
    <w:rsid w:val="004E6950"/>
    <w:rsid w:val="00511B88"/>
    <w:rsid w:val="0051554E"/>
    <w:rsid w:val="00527E03"/>
    <w:rsid w:val="00543710"/>
    <w:rsid w:val="00557E52"/>
    <w:rsid w:val="0058306F"/>
    <w:rsid w:val="00585DC5"/>
    <w:rsid w:val="00595F15"/>
    <w:rsid w:val="005A0860"/>
    <w:rsid w:val="005A45E8"/>
    <w:rsid w:val="005A7387"/>
    <w:rsid w:val="005B4ADD"/>
    <w:rsid w:val="005C35C6"/>
    <w:rsid w:val="005D11AB"/>
    <w:rsid w:val="005D4C68"/>
    <w:rsid w:val="005D55CE"/>
    <w:rsid w:val="005F05BB"/>
    <w:rsid w:val="00614A4C"/>
    <w:rsid w:val="006247FA"/>
    <w:rsid w:val="00631FBB"/>
    <w:rsid w:val="006330CC"/>
    <w:rsid w:val="006335F1"/>
    <w:rsid w:val="00634DFC"/>
    <w:rsid w:val="00634E3C"/>
    <w:rsid w:val="006706A0"/>
    <w:rsid w:val="0067695F"/>
    <w:rsid w:val="00676AE3"/>
    <w:rsid w:val="006804AA"/>
    <w:rsid w:val="0068156B"/>
    <w:rsid w:val="0069293D"/>
    <w:rsid w:val="00694719"/>
    <w:rsid w:val="006A5502"/>
    <w:rsid w:val="006D5FA7"/>
    <w:rsid w:val="006E1EBB"/>
    <w:rsid w:val="006F6175"/>
    <w:rsid w:val="0070443D"/>
    <w:rsid w:val="0072015E"/>
    <w:rsid w:val="00724DD1"/>
    <w:rsid w:val="007433FD"/>
    <w:rsid w:val="007472DF"/>
    <w:rsid w:val="007612BA"/>
    <w:rsid w:val="007675A9"/>
    <w:rsid w:val="00772957"/>
    <w:rsid w:val="00777743"/>
    <w:rsid w:val="00782D01"/>
    <w:rsid w:val="0078407D"/>
    <w:rsid w:val="00791E17"/>
    <w:rsid w:val="007A0E90"/>
    <w:rsid w:val="007A30B4"/>
    <w:rsid w:val="007A419D"/>
    <w:rsid w:val="007A7678"/>
    <w:rsid w:val="007B3583"/>
    <w:rsid w:val="007C56CB"/>
    <w:rsid w:val="007C6EC7"/>
    <w:rsid w:val="007D45BB"/>
    <w:rsid w:val="007E32AC"/>
    <w:rsid w:val="007F2CE4"/>
    <w:rsid w:val="00803587"/>
    <w:rsid w:val="008050DD"/>
    <w:rsid w:val="008125E9"/>
    <w:rsid w:val="00833ED4"/>
    <w:rsid w:val="008417AF"/>
    <w:rsid w:val="0085170C"/>
    <w:rsid w:val="00857356"/>
    <w:rsid w:val="00872A99"/>
    <w:rsid w:val="0087328A"/>
    <w:rsid w:val="00875449"/>
    <w:rsid w:val="00885C66"/>
    <w:rsid w:val="008908C9"/>
    <w:rsid w:val="00890B26"/>
    <w:rsid w:val="008928A8"/>
    <w:rsid w:val="008A26CF"/>
    <w:rsid w:val="008B1BDA"/>
    <w:rsid w:val="008D67E0"/>
    <w:rsid w:val="008E040F"/>
    <w:rsid w:val="008E4FF1"/>
    <w:rsid w:val="008E530F"/>
    <w:rsid w:val="008E56CC"/>
    <w:rsid w:val="00903716"/>
    <w:rsid w:val="00905677"/>
    <w:rsid w:val="0091150E"/>
    <w:rsid w:val="00917BB3"/>
    <w:rsid w:val="009276C0"/>
    <w:rsid w:val="00934055"/>
    <w:rsid w:val="00942754"/>
    <w:rsid w:val="009501F7"/>
    <w:rsid w:val="00952C31"/>
    <w:rsid w:val="00957628"/>
    <w:rsid w:val="0097446A"/>
    <w:rsid w:val="00977669"/>
    <w:rsid w:val="0099197F"/>
    <w:rsid w:val="009A3BE3"/>
    <w:rsid w:val="009B490F"/>
    <w:rsid w:val="009B5B4D"/>
    <w:rsid w:val="009C1533"/>
    <w:rsid w:val="00A036FD"/>
    <w:rsid w:val="00A05743"/>
    <w:rsid w:val="00A16644"/>
    <w:rsid w:val="00A1700E"/>
    <w:rsid w:val="00A27D0A"/>
    <w:rsid w:val="00A33FFA"/>
    <w:rsid w:val="00A347D2"/>
    <w:rsid w:val="00A355F7"/>
    <w:rsid w:val="00A35E2D"/>
    <w:rsid w:val="00A40835"/>
    <w:rsid w:val="00A42A13"/>
    <w:rsid w:val="00A4467C"/>
    <w:rsid w:val="00A556BE"/>
    <w:rsid w:val="00A56AA2"/>
    <w:rsid w:val="00A72488"/>
    <w:rsid w:val="00A73F2B"/>
    <w:rsid w:val="00A751E2"/>
    <w:rsid w:val="00A767F6"/>
    <w:rsid w:val="00A8130D"/>
    <w:rsid w:val="00A94981"/>
    <w:rsid w:val="00A955AB"/>
    <w:rsid w:val="00AA3BEF"/>
    <w:rsid w:val="00AA6106"/>
    <w:rsid w:val="00AB5320"/>
    <w:rsid w:val="00AC10B0"/>
    <w:rsid w:val="00AD40B6"/>
    <w:rsid w:val="00AE2198"/>
    <w:rsid w:val="00AE35A9"/>
    <w:rsid w:val="00AE5477"/>
    <w:rsid w:val="00AE6A72"/>
    <w:rsid w:val="00AE6DA8"/>
    <w:rsid w:val="00AE7433"/>
    <w:rsid w:val="00B03F7C"/>
    <w:rsid w:val="00B04D86"/>
    <w:rsid w:val="00B133DA"/>
    <w:rsid w:val="00B16E31"/>
    <w:rsid w:val="00B245BB"/>
    <w:rsid w:val="00B30D3E"/>
    <w:rsid w:val="00B32C06"/>
    <w:rsid w:val="00B34C3C"/>
    <w:rsid w:val="00B52756"/>
    <w:rsid w:val="00B55B4B"/>
    <w:rsid w:val="00B61072"/>
    <w:rsid w:val="00B65167"/>
    <w:rsid w:val="00B67856"/>
    <w:rsid w:val="00B67C3C"/>
    <w:rsid w:val="00B73807"/>
    <w:rsid w:val="00B742FF"/>
    <w:rsid w:val="00B92321"/>
    <w:rsid w:val="00BB0B23"/>
    <w:rsid w:val="00BB3F19"/>
    <w:rsid w:val="00BB7887"/>
    <w:rsid w:val="00BC0D2B"/>
    <w:rsid w:val="00BD34AF"/>
    <w:rsid w:val="00BE0F8E"/>
    <w:rsid w:val="00C05757"/>
    <w:rsid w:val="00C11B15"/>
    <w:rsid w:val="00C20523"/>
    <w:rsid w:val="00C43D2C"/>
    <w:rsid w:val="00C43FB5"/>
    <w:rsid w:val="00C45E3E"/>
    <w:rsid w:val="00C475C7"/>
    <w:rsid w:val="00C623EC"/>
    <w:rsid w:val="00C71C9C"/>
    <w:rsid w:val="00C932F6"/>
    <w:rsid w:val="00C95512"/>
    <w:rsid w:val="00CA4277"/>
    <w:rsid w:val="00CB3EB2"/>
    <w:rsid w:val="00CB4FD9"/>
    <w:rsid w:val="00CC751E"/>
    <w:rsid w:val="00CD5564"/>
    <w:rsid w:val="00CF5CA9"/>
    <w:rsid w:val="00D02EE3"/>
    <w:rsid w:val="00D03DCB"/>
    <w:rsid w:val="00D12C52"/>
    <w:rsid w:val="00D14240"/>
    <w:rsid w:val="00D14807"/>
    <w:rsid w:val="00D551AA"/>
    <w:rsid w:val="00D62303"/>
    <w:rsid w:val="00D67EFE"/>
    <w:rsid w:val="00D7324D"/>
    <w:rsid w:val="00D746DA"/>
    <w:rsid w:val="00D90299"/>
    <w:rsid w:val="00D920CA"/>
    <w:rsid w:val="00DA253E"/>
    <w:rsid w:val="00DC1A01"/>
    <w:rsid w:val="00DC5259"/>
    <w:rsid w:val="00DD0C23"/>
    <w:rsid w:val="00DD6104"/>
    <w:rsid w:val="00DE1748"/>
    <w:rsid w:val="00DE3C33"/>
    <w:rsid w:val="00E0192B"/>
    <w:rsid w:val="00E1722F"/>
    <w:rsid w:val="00E35856"/>
    <w:rsid w:val="00E40221"/>
    <w:rsid w:val="00E525C6"/>
    <w:rsid w:val="00E61B42"/>
    <w:rsid w:val="00E61C9E"/>
    <w:rsid w:val="00E65291"/>
    <w:rsid w:val="00E6629E"/>
    <w:rsid w:val="00E84251"/>
    <w:rsid w:val="00E867DF"/>
    <w:rsid w:val="00E86EC9"/>
    <w:rsid w:val="00EA0BCB"/>
    <w:rsid w:val="00EB3BEC"/>
    <w:rsid w:val="00EC1D0A"/>
    <w:rsid w:val="00EC2BBE"/>
    <w:rsid w:val="00ED558F"/>
    <w:rsid w:val="00ED7A51"/>
    <w:rsid w:val="00EE2CD4"/>
    <w:rsid w:val="00EE5CC2"/>
    <w:rsid w:val="00EF080C"/>
    <w:rsid w:val="00EF21F5"/>
    <w:rsid w:val="00EF513C"/>
    <w:rsid w:val="00F00F96"/>
    <w:rsid w:val="00F0110B"/>
    <w:rsid w:val="00F02960"/>
    <w:rsid w:val="00F03877"/>
    <w:rsid w:val="00F102DE"/>
    <w:rsid w:val="00F12D97"/>
    <w:rsid w:val="00F173A6"/>
    <w:rsid w:val="00F52966"/>
    <w:rsid w:val="00F55569"/>
    <w:rsid w:val="00F70748"/>
    <w:rsid w:val="00F74029"/>
    <w:rsid w:val="00F75AA5"/>
    <w:rsid w:val="00F7605D"/>
    <w:rsid w:val="00F871FF"/>
    <w:rsid w:val="00F928CA"/>
    <w:rsid w:val="00F97E55"/>
    <w:rsid w:val="00FA5731"/>
    <w:rsid w:val="00FB1F51"/>
    <w:rsid w:val="00FB31CD"/>
    <w:rsid w:val="00FB5D46"/>
    <w:rsid w:val="00FB6CA0"/>
    <w:rsid w:val="00FC2AA6"/>
    <w:rsid w:val="00FD4FE2"/>
    <w:rsid w:val="00FD7346"/>
    <w:rsid w:val="2055C30E"/>
    <w:rsid w:val="5205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B53FC7"/>
  <w15:chartTrackingRefBased/>
  <w15:docId w15:val="{19C1FE7F-CD4C-4C79-9098-0B7A0F7A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265638"/>
    <w:pPr>
      <w:keepNext/>
      <w:keepLines/>
      <w:pageBreakBefore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265638"/>
    <w:pPr>
      <w:keepNext/>
      <w:keepLines/>
      <w:numPr>
        <w:ilvl w:val="1"/>
        <w:numId w:val="3"/>
      </w:numPr>
      <w:suppressAutoHyphens/>
      <w:spacing w:before="360"/>
      <w:ind w:left="578" w:hanging="578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265638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qFormat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qFormat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qFormat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qFormat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qFormat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qFormat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65638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265638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265638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table" w:customStyle="1" w:styleId="TableGrid">
    <w:name w:val="TableGrid"/>
    <w:rsid w:val="004E6950"/>
    <w:pPr>
      <w:spacing w:after="0" w:line="240" w:lineRule="auto"/>
    </w:pPr>
    <w:rPr>
      <w:rFonts w:eastAsiaTheme="minorEastAsia"/>
      <w:kern w:val="2"/>
      <w:lang w:eastAsia="cs-CZ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3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oky\Downloads\&#352;ablona-Z&#225;v&#283;re&#269;n&#225;-pr&#225;ce-na-V&#352;PJ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2021-01-30T00:00:00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8CEF72-1B4D-4D33-9891-FFC95F507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850052-60E0-4D9C-9AAB-D81F8F7B338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C1A596-E5BE-4405-BB39-8891EE7E0A9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DE7D767-2E0D-494D-8433-FAEBD4A37F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Šablona-Závěrečná-práce-na-VŠPJ.dotx</Template>
  <TotalTime>283</TotalTime>
  <Pages>1</Pages>
  <Words>48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Vokoun</dc:creator>
  <cp:keywords/>
  <dc:description/>
  <cp:lastModifiedBy>Tomáš Vokoun</cp:lastModifiedBy>
  <cp:revision>60</cp:revision>
  <dcterms:created xsi:type="dcterms:W3CDTF">2023-10-13T08:05:00Z</dcterms:created>
  <dcterms:modified xsi:type="dcterms:W3CDTF">2024-03-23T17:08:00Z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